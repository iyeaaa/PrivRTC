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65686" w14:textId="77777777" w:rsidR="00032A93" w:rsidRPr="00CF7C53" w:rsidRDefault="00032A93">
      <w:pPr>
        <w:pStyle w:val="5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Project Document</w:t>
      </w:r>
    </w:p>
    <w:p w14:paraId="4541F273" w14:textId="77777777" w:rsidR="00032A93" w:rsidRPr="00CF7C53" w:rsidRDefault="00A7604B">
      <w:pPr>
        <w:pStyle w:val="a8"/>
        <w:spacing w:before="1800" w:after="180"/>
        <w:ind w:right="60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ABE3E0C" wp14:editId="3F5F10DA">
                <wp:simplePos x="0" y="0"/>
                <wp:positionH relativeFrom="column">
                  <wp:posOffset>2286000</wp:posOffset>
                </wp:positionH>
                <wp:positionV relativeFrom="page">
                  <wp:posOffset>1488440</wp:posOffset>
                </wp:positionV>
                <wp:extent cx="3086100" cy="0"/>
                <wp:effectExtent l="0" t="0" r="0" b="0"/>
                <wp:wrapNone/>
                <wp:docPr id="210404045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DDDDD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AFD531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180pt,117.2pt" to="423pt,1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" strokecolor="#ddd">
                <o:lock v:ext="edit" shapetype="f"/>
                <w10:wrap anchory="page"/>
              </v:line>
            </w:pict>
          </mc:Fallback>
        </mc:AlternateContent>
      </w:r>
    </w:p>
    <w:p w14:paraId="0DFF0039" w14:textId="77777777" w:rsidR="00032A93" w:rsidRPr="00CF7C53" w:rsidRDefault="0017605B">
      <w:pPr>
        <w:pStyle w:val="a9"/>
        <w:spacing w:after="720"/>
        <w:ind w:right="1000"/>
        <w:rPr>
          <w:rFonts w:asciiTheme="minorEastAsia" w:eastAsiaTheme="minorEastAsia" w:hAnsiTheme="minorEastAsia"/>
          <w:spacing w:val="0"/>
          <w:sz w:val="48"/>
          <w:szCs w:val="22"/>
        </w:rPr>
      </w:pPr>
      <w:r w:rsidRPr="00CF7C53">
        <w:rPr>
          <w:rFonts w:asciiTheme="minorEastAsia" w:eastAsiaTheme="minorEastAsia" w:hAnsiTheme="minorEastAsia" w:hint="eastAsia"/>
          <w:spacing w:val="0"/>
          <w:sz w:val="48"/>
          <w:szCs w:val="22"/>
        </w:rPr>
        <w:t>P</w:t>
      </w:r>
      <w:r w:rsidRPr="00CF7C53">
        <w:rPr>
          <w:rFonts w:asciiTheme="minorEastAsia" w:eastAsiaTheme="minorEastAsia" w:hAnsiTheme="minorEastAsia"/>
          <w:spacing w:val="0"/>
          <w:sz w:val="48"/>
          <w:szCs w:val="22"/>
        </w:rPr>
        <w:t>roject</w:t>
      </w:r>
      <w:r w:rsidR="008D5086" w:rsidRPr="00CF7C53">
        <w:rPr>
          <w:rFonts w:asciiTheme="minorEastAsia" w:eastAsiaTheme="minorEastAsia" w:hAnsiTheme="minorEastAsia" w:hint="eastAsia"/>
          <w:spacing w:val="0"/>
          <w:sz w:val="48"/>
          <w:szCs w:val="22"/>
        </w:rPr>
        <w:t xml:space="preserve"> </w:t>
      </w:r>
      <w:r w:rsidR="00797531" w:rsidRPr="00CF7C53">
        <w:rPr>
          <w:rFonts w:asciiTheme="minorEastAsia" w:eastAsiaTheme="minorEastAsia" w:hAnsiTheme="minorEastAsia"/>
          <w:spacing w:val="0"/>
          <w:sz w:val="48"/>
          <w:szCs w:val="22"/>
        </w:rPr>
        <w:t>Brainstorming Result</w:t>
      </w:r>
    </w:p>
    <w:p w14:paraId="0AB8380B" w14:textId="77777777" w:rsidR="006D5CF6" w:rsidRPr="00CF7C53" w:rsidRDefault="006D5CF6" w:rsidP="006D5CF6">
      <w:pPr>
        <w:rPr>
          <w:rFonts w:asciiTheme="minorEastAsia" w:eastAsiaTheme="minorEastAsia" w:hAnsiTheme="minor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5"/>
        <w:gridCol w:w="6709"/>
      </w:tblGrid>
      <w:tr w:rsidR="0017605B" w:rsidRPr="00CF7C53" w14:paraId="62A679E4" w14:textId="77777777" w:rsidTr="0080230F">
        <w:trPr>
          <w:trHeight w:val="1044"/>
        </w:trPr>
        <w:tc>
          <w:tcPr>
            <w:tcW w:w="1809" w:type="dxa"/>
            <w:shd w:val="clear" w:color="auto" w:fill="auto"/>
            <w:vAlign w:val="center"/>
          </w:tcPr>
          <w:p w14:paraId="584AAD5A" w14:textId="77777777" w:rsidR="0017605B" w:rsidRPr="00CF7C53" w:rsidRDefault="0017605B" w:rsidP="00995866">
            <w:pPr>
              <w:rPr>
                <w:rFonts w:asciiTheme="minorEastAsia" w:eastAsiaTheme="minorEastAsia" w:hAnsiTheme="minorEastAsia"/>
                <w:sz w:val="24"/>
              </w:rPr>
            </w:pPr>
            <w:r w:rsidRPr="00CF7C53">
              <w:rPr>
                <w:rFonts w:asciiTheme="minorEastAsia" w:eastAsiaTheme="minorEastAsia" w:hAnsiTheme="minorEastAsia" w:hint="eastAsia"/>
                <w:sz w:val="24"/>
              </w:rPr>
              <w:t>P</w:t>
            </w:r>
            <w:r w:rsidRPr="00CF7C53">
              <w:rPr>
                <w:rFonts w:asciiTheme="minorEastAsia" w:eastAsiaTheme="minorEastAsia" w:hAnsiTheme="minorEastAsia"/>
                <w:sz w:val="24"/>
              </w:rPr>
              <w:t>roject Name</w:t>
            </w:r>
          </w:p>
        </w:tc>
        <w:tc>
          <w:tcPr>
            <w:tcW w:w="6893" w:type="dxa"/>
            <w:shd w:val="clear" w:color="auto" w:fill="auto"/>
            <w:vAlign w:val="center"/>
          </w:tcPr>
          <w:p w14:paraId="43E927BE" w14:textId="77777777" w:rsidR="0017605B" w:rsidRPr="007F126E" w:rsidRDefault="007F126E" w:rsidP="00995866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프라이버시 보호</w:t>
            </w:r>
            <w:r w:rsidR="0080230F" w:rsidRPr="00CF7C53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화면 공유를 통한</w:t>
            </w: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실시간</w:t>
            </w:r>
            <w:r w:rsidR="0080230F" w:rsidRPr="00CF7C53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지원 서비스 개발</w:t>
            </w:r>
          </w:p>
        </w:tc>
      </w:tr>
    </w:tbl>
    <w:p w14:paraId="279EFFD0" w14:textId="77777777" w:rsidR="006D5CF6" w:rsidRPr="00CF7C53" w:rsidRDefault="006D5CF6" w:rsidP="006D5CF6">
      <w:pPr>
        <w:rPr>
          <w:rFonts w:asciiTheme="minorEastAsia" w:eastAsiaTheme="minorEastAsia" w:hAnsiTheme="minorEastAsia"/>
        </w:rPr>
      </w:pPr>
    </w:p>
    <w:p w14:paraId="19C89C31" w14:textId="77777777" w:rsidR="00E11E5B" w:rsidRPr="00CF7C53" w:rsidRDefault="00E11E5B" w:rsidP="006D5CF6">
      <w:pPr>
        <w:rPr>
          <w:rFonts w:asciiTheme="minorEastAsia" w:eastAsiaTheme="minorEastAsia" w:hAnsiTheme="minorEastAsia"/>
        </w:rPr>
      </w:pPr>
    </w:p>
    <w:p w14:paraId="401CBE2C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29B86492" w14:textId="77777777" w:rsidR="00FA52A8" w:rsidRPr="00C10F2B" w:rsidRDefault="00FA52A8" w:rsidP="006D5CF6">
      <w:pPr>
        <w:rPr>
          <w:rFonts w:asciiTheme="minorEastAsia" w:eastAsiaTheme="minorEastAsia" w:hAnsiTheme="minorEastAsia"/>
        </w:rPr>
      </w:pPr>
    </w:p>
    <w:p w14:paraId="21F6EC90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18DE1AA5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1BB0E69D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6C8BD120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4AE2AC64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74FC443A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0CD2655A" w14:textId="77777777" w:rsidR="00FA52A8" w:rsidRPr="00CF7C53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12</w:t>
      </w:r>
      <w:r w:rsidR="00FA52A8" w:rsidRPr="00CF7C53">
        <w:rPr>
          <w:rFonts w:asciiTheme="minorEastAsia" w:eastAsiaTheme="minorEastAsia" w:hAnsiTheme="minorEastAsia" w:hint="eastAsia"/>
        </w:rPr>
        <w:t xml:space="preserve"> 조</w:t>
      </w:r>
    </w:p>
    <w:p w14:paraId="7E86DFF8" w14:textId="77777777" w:rsidR="00FA52A8" w:rsidRPr="00CF7C53" w:rsidRDefault="00FA52A8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</w:p>
    <w:p w14:paraId="174B28BA" w14:textId="77777777" w:rsidR="00FA52A8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 xml:space="preserve">202202624 </w:t>
      </w:r>
      <w:proofErr w:type="spellStart"/>
      <w:r w:rsidRPr="00CF7C53">
        <w:rPr>
          <w:rFonts w:asciiTheme="minorEastAsia" w:eastAsiaTheme="minorEastAsia" w:hAnsiTheme="minorEastAsia" w:hint="eastAsia"/>
        </w:rPr>
        <w:t>이예인</w:t>
      </w:r>
      <w:proofErr w:type="spellEnd"/>
    </w:p>
    <w:p w14:paraId="4F253452" w14:textId="6507FDF6" w:rsidR="002A410B" w:rsidRPr="002A410B" w:rsidRDefault="002A410B" w:rsidP="0080230F">
      <w:pPr>
        <w:ind w:firstLineChars="1984" w:firstLine="3968"/>
        <w:jc w:val="right"/>
        <w:rPr>
          <w:rFonts w:asciiTheme="minorEastAsia" w:eastAsiaTheme="minorEastAsia" w:hAnsiTheme="minorEastAsia" w:hint="eastAsia"/>
        </w:rPr>
      </w:pPr>
      <w:r w:rsidRPr="002A410B">
        <w:rPr>
          <w:rFonts w:asciiTheme="minorEastAsia" w:eastAsiaTheme="minorEastAsia" w:hAnsiTheme="minorEastAsia"/>
        </w:rPr>
        <w:t>202002569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최동현</w:t>
      </w:r>
    </w:p>
    <w:p w14:paraId="3966362C" w14:textId="77777777" w:rsidR="0080230F" w:rsidRPr="00CF7C53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</w:p>
    <w:p w14:paraId="2138FE38" w14:textId="77777777" w:rsidR="00FA52A8" w:rsidRPr="00CF7C53" w:rsidRDefault="00FA52A8" w:rsidP="0080230F">
      <w:pPr>
        <w:ind w:firstLineChars="1984" w:firstLine="3968"/>
        <w:jc w:val="right"/>
        <w:rPr>
          <w:rFonts w:asciiTheme="minorEastAsia" w:eastAsiaTheme="minorEastAsia" w:hAnsiTheme="minorEastAsia"/>
        </w:rPr>
        <w:sectPr w:rsidR="00FA52A8" w:rsidRPr="00CF7C53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CF7C53">
        <w:rPr>
          <w:rFonts w:asciiTheme="minorEastAsia" w:eastAsiaTheme="minorEastAsia" w:hAnsiTheme="minorEastAsia" w:hint="eastAsia"/>
        </w:rPr>
        <w:t>지도교수:</w:t>
      </w:r>
      <w:r w:rsidRPr="00CF7C53">
        <w:rPr>
          <w:rFonts w:asciiTheme="minorEastAsia" w:eastAsiaTheme="minorEastAsia" w:hAnsiTheme="minorEastAsia"/>
        </w:rPr>
        <w:t xml:space="preserve"> </w:t>
      </w:r>
      <w:r w:rsidR="0080230F" w:rsidRPr="00CF7C53">
        <w:rPr>
          <w:rFonts w:asciiTheme="minorEastAsia" w:eastAsiaTheme="minorEastAsia" w:hAnsiTheme="minorEastAsia" w:hint="eastAsia"/>
        </w:rPr>
        <w:t xml:space="preserve">장진수 </w:t>
      </w:r>
      <w:r w:rsidRPr="00CF7C53">
        <w:rPr>
          <w:rFonts w:asciiTheme="minorEastAsia" w:eastAsiaTheme="minorEastAsia" w:hAnsiTheme="minorEastAsia" w:hint="eastAsia"/>
        </w:rPr>
        <w:t>교수</w:t>
      </w:r>
      <w:r w:rsidR="003C36C6" w:rsidRPr="00CF7C53">
        <w:rPr>
          <w:rFonts w:asciiTheme="minorEastAsia" w:eastAsiaTheme="minorEastAsia" w:hAnsiTheme="minorEastAsia" w:hint="eastAsia"/>
        </w:rPr>
        <w:t>님</w:t>
      </w:r>
    </w:p>
    <w:p w14:paraId="227D61B8" w14:textId="77777777" w:rsidR="00032A93" w:rsidRPr="00CF7C53" w:rsidRDefault="00032A93">
      <w:pPr>
        <w:pStyle w:val="ab"/>
        <w:spacing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lastRenderedPageBreak/>
        <w:t>Table of Contents</w:t>
      </w:r>
    </w:p>
    <w:p w14:paraId="3F1A8C3D" w14:textId="77777777" w:rsidR="007F19C3" w:rsidRPr="00CF7C53" w:rsidRDefault="002B5DB2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r w:rsidRPr="00CF7C53">
        <w:rPr>
          <w:rFonts w:asciiTheme="minorEastAsia" w:eastAsiaTheme="minorEastAsia" w:hAnsiTheme="minorEastAsia"/>
        </w:rPr>
        <w:fldChar w:fldCharType="begin"/>
      </w:r>
      <w:r w:rsidR="002A79BA" w:rsidRPr="00CF7C53">
        <w:rPr>
          <w:rFonts w:asciiTheme="minorEastAsia" w:eastAsiaTheme="minorEastAsia" w:hAnsiTheme="minorEastAsia"/>
        </w:rPr>
        <w:instrText xml:space="preserve"> </w:instrText>
      </w:r>
      <w:r w:rsidR="002A79BA" w:rsidRPr="00CF7C53">
        <w:rPr>
          <w:rFonts w:asciiTheme="minorEastAsia" w:eastAsiaTheme="minorEastAsia" w:hAnsiTheme="minorEastAsia" w:hint="eastAsia"/>
        </w:rPr>
        <w:instrText>TOC \o "1-3" \h \z \u</w:instrText>
      </w:r>
      <w:r w:rsidR="002A79BA" w:rsidRPr="00CF7C53">
        <w:rPr>
          <w:rFonts w:asciiTheme="minorEastAsia" w:eastAsiaTheme="minorEastAsia" w:hAnsiTheme="minorEastAsia"/>
        </w:rPr>
        <w:instrText xml:space="preserve"> </w:instrText>
      </w:r>
      <w:r w:rsidRPr="00CF7C53">
        <w:rPr>
          <w:rFonts w:asciiTheme="minorEastAsia" w:eastAsiaTheme="minorEastAsia" w:hAnsiTheme="minorEastAsia"/>
        </w:rPr>
        <w:fldChar w:fldCharType="separate"/>
      </w:r>
      <w:hyperlink w:anchor="_Toc193999828" w:history="1">
        <w:r w:rsidR="007F19C3" w:rsidRPr="00CF7C53">
          <w:rPr>
            <w:rStyle w:val="af"/>
            <w:rFonts w:asciiTheme="minorEastAsia" w:eastAsiaTheme="minorEastAsia" w:hAnsiTheme="minorEastAsia"/>
            <w:noProof/>
          </w:rPr>
          <w:t>1.</w:t>
        </w:r>
        <w:r w:rsidR="007F19C3" w:rsidRPr="00CF7C53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="007F19C3" w:rsidRPr="00CF7C53">
          <w:rPr>
            <w:rStyle w:val="af"/>
            <w:rFonts w:asciiTheme="minorEastAsia" w:eastAsiaTheme="minorEastAsia" w:hAnsiTheme="minorEastAsia"/>
            <w:noProof/>
          </w:rPr>
          <w:t>(문제 해결을 위한) 아이디어 발산</w:t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_Toc193999828 \h </w:instrText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3</w:t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882C311" w14:textId="77777777" w:rsidR="007F19C3" w:rsidRPr="00CF7C53" w:rsidRDefault="007F19C3">
      <w:pPr>
        <w:pStyle w:val="20"/>
        <w:ind w:left="200"/>
        <w:rPr>
          <w:rFonts w:asciiTheme="minorEastAsia" w:eastAsiaTheme="minorEastAsia" w:hAnsiTheme="minorEastAsia"/>
          <w:smallCaps w:val="0"/>
          <w:noProof/>
          <w:sz w:val="22"/>
        </w:rPr>
      </w:pPr>
      <w:hyperlink w:anchor="_Toc193999829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1.1.</w:t>
        </w:r>
        <w:r w:rsidRPr="00CF7C53">
          <w:rPr>
            <w:rFonts w:asciiTheme="minorEastAsia" w:eastAsiaTheme="minorEastAsia" w:hAnsiTheme="minorEastAsia"/>
            <w:small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브레인스토밍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_Toc193999829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3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B826B3F" w14:textId="77777777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0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1.1.1.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회의 사진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_Toc193999830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3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5592454" w14:textId="77777777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1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1.1.2.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브레인스토밍 마인드맵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_Toc193999831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4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7D39F8E" w14:textId="77777777" w:rsidR="007F19C3" w:rsidRPr="00CF7C53" w:rsidRDefault="007F19C3">
      <w:pPr>
        <w:pStyle w:val="20"/>
        <w:ind w:left="200"/>
        <w:rPr>
          <w:rFonts w:asciiTheme="minorEastAsia" w:eastAsiaTheme="minorEastAsia" w:hAnsiTheme="minorEastAsia"/>
          <w:smallCaps w:val="0"/>
          <w:noProof/>
          <w:sz w:val="22"/>
        </w:rPr>
      </w:pPr>
      <w:hyperlink w:anchor="_Toc193999832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1.2.</w:t>
        </w:r>
        <w:r w:rsidRPr="00CF7C53">
          <w:rPr>
            <w:rFonts w:asciiTheme="minorEastAsia" w:eastAsiaTheme="minorEastAsia" w:hAnsiTheme="minorEastAsia"/>
            <w:small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아이디어 발산 결과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_Toc193999832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4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C9CD9C8" w14:textId="77777777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3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1.2.1.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민감정보 보호기능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_Toc193999833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4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85BCDA3" w14:textId="77777777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4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1.2.2.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프로그램 권한 설정 및 보호 기능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_Toc193999834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5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4ECA2FB" w14:textId="77777777" w:rsidR="007F19C3" w:rsidRPr="00CF7C53" w:rsidRDefault="007F19C3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hyperlink w:anchor="_Toc193999835" w:history="1">
        <w:r w:rsidRPr="00CF7C53">
          <w:rPr>
            <w:rStyle w:val="af"/>
            <w:rFonts w:asciiTheme="minorEastAsia" w:eastAsiaTheme="minorEastAsia" w:hAnsiTheme="minorEastAsia"/>
            <w:noProof/>
          </w:rPr>
          <w:t>2.</w:t>
        </w:r>
        <w:r w:rsidRPr="00CF7C53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아이디어 수렴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_Toc193999835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6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5355CEF" w14:textId="77777777" w:rsidR="007F19C3" w:rsidRPr="00CF7C53" w:rsidRDefault="007F19C3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hyperlink w:anchor="_Toc193999836" w:history="1">
        <w:r w:rsidRPr="00CF7C53">
          <w:rPr>
            <w:rStyle w:val="af"/>
            <w:rFonts w:asciiTheme="minorEastAsia" w:eastAsiaTheme="minorEastAsia" w:hAnsiTheme="minorEastAsia"/>
            <w:noProof/>
          </w:rPr>
          <w:t>3.</w:t>
        </w:r>
        <w:r w:rsidRPr="00CF7C53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페이퍼 프로토타입(paper prototype) 작성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_Toc193999836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7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B3B304A" w14:textId="77777777" w:rsidR="002A79BA" w:rsidRPr="00CF7C53" w:rsidRDefault="002B5DB2" w:rsidP="002A79BA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fldChar w:fldCharType="end"/>
      </w:r>
    </w:p>
    <w:p w14:paraId="38B85D33" w14:textId="77777777" w:rsidR="00032A93" w:rsidRPr="00CF7C53" w:rsidRDefault="00032A93">
      <w:pPr>
        <w:pStyle w:val="a4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/>
        </w:rPr>
      </w:pPr>
    </w:p>
    <w:p w14:paraId="13DC50F6" w14:textId="77777777" w:rsidR="00032A93" w:rsidRPr="00CF7C53" w:rsidRDefault="00032A93" w:rsidP="00CF7C53">
      <w:pPr>
        <w:pStyle w:val="10"/>
        <w:spacing w:before="54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br w:type="page"/>
      </w:r>
      <w:bookmarkStart w:id="0" w:name="_Toc193999828"/>
      <w:r w:rsidR="00797531" w:rsidRPr="00CF7C53">
        <w:rPr>
          <w:rFonts w:asciiTheme="minorEastAsia" w:eastAsiaTheme="minorEastAsia" w:hAnsiTheme="minorEastAsia"/>
        </w:rPr>
        <w:lastRenderedPageBreak/>
        <w:t>(</w:t>
      </w:r>
      <w:r w:rsidR="00797531" w:rsidRPr="00CF7C53">
        <w:rPr>
          <w:rFonts w:asciiTheme="minorEastAsia" w:eastAsiaTheme="minorEastAsia" w:hAnsiTheme="minorEastAsia" w:hint="eastAsia"/>
        </w:rPr>
        <w:t>문제 해결을 위한)</w:t>
      </w:r>
      <w:r w:rsidR="00797531" w:rsidRPr="00CF7C53">
        <w:rPr>
          <w:rFonts w:asciiTheme="minorEastAsia" w:eastAsiaTheme="minorEastAsia" w:hAnsiTheme="minorEastAsia"/>
        </w:rPr>
        <w:t xml:space="preserve"> </w:t>
      </w:r>
      <w:r w:rsidR="00797531" w:rsidRPr="00CF7C53">
        <w:rPr>
          <w:rFonts w:asciiTheme="minorEastAsia" w:eastAsiaTheme="minorEastAsia" w:hAnsiTheme="minorEastAsia" w:hint="eastAsia"/>
        </w:rPr>
        <w:t>아이디어 발산</w:t>
      </w:r>
      <w:bookmarkEnd w:id="0"/>
    </w:p>
    <w:p w14:paraId="061AA245" w14:textId="77777777" w:rsidR="00DE0A1D" w:rsidRPr="00CF7C53" w:rsidRDefault="00DE0A1D" w:rsidP="00DE0A1D">
      <w:pPr>
        <w:pStyle w:val="2"/>
        <w:spacing w:before="360" w:after="360"/>
        <w:rPr>
          <w:rFonts w:asciiTheme="minorEastAsia" w:eastAsiaTheme="minorEastAsia" w:hAnsiTheme="minorEastAsia"/>
        </w:rPr>
      </w:pPr>
      <w:bookmarkStart w:id="1" w:name="_Toc193999829"/>
      <w:r w:rsidRPr="00CF7C53">
        <w:rPr>
          <w:rFonts w:asciiTheme="minorEastAsia" w:eastAsiaTheme="minorEastAsia" w:hAnsiTheme="minorEastAsia" w:hint="eastAsia"/>
        </w:rPr>
        <w:t>브레인스토밍</w:t>
      </w:r>
      <w:bookmarkEnd w:id="1"/>
    </w:p>
    <w:p w14:paraId="46CFEDAF" w14:textId="77777777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2" w:name="_Toc193999830"/>
      <w:r w:rsidRPr="00CF7C53">
        <w:rPr>
          <w:rFonts w:asciiTheme="minorEastAsia" w:eastAsiaTheme="minorEastAsia" w:hAnsiTheme="minorEastAsia" w:hint="eastAsia"/>
        </w:rPr>
        <w:t>회의 사진</w:t>
      </w:r>
      <w:bookmarkEnd w:id="2"/>
    </w:p>
    <w:p w14:paraId="31DE2A64" w14:textId="77777777" w:rsidR="00DE0A1D" w:rsidRPr="00CF7C53" w:rsidRDefault="00A7604B" w:rsidP="00DE0A1D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cs="맑은 고딕"/>
          <w:noProof/>
        </w:rPr>
        <w:drawing>
          <wp:inline distT="0" distB="0" distL="0" distR="0" wp14:anchorId="3D164167" wp14:editId="19D7EDD4">
            <wp:extent cx="5397500" cy="3492500"/>
            <wp:effectExtent l="0" t="0" r="0" b="0"/>
            <wp:docPr id="1" name="image2.png" descr="스크린샷, 텍스트, 도표, 멀티미디어 소프트웨어이(가) 표시된 사진&#13;&#13;&#10;&#13;&#13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스크린샷, 텍스트, 도표, 멀티미디어 소프트웨어이(가) 표시된 사진&#13;&#13;&#10;&#13;&#13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13AC" w14:textId="77777777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3" w:name="_Toc193999831"/>
      <w:r w:rsidRPr="00CF7C53">
        <w:rPr>
          <w:rFonts w:asciiTheme="minorEastAsia" w:eastAsiaTheme="minorEastAsia" w:hAnsiTheme="minorEastAsia" w:hint="eastAsia"/>
        </w:rPr>
        <w:lastRenderedPageBreak/>
        <w:t>브레인스토밍 마인드맵</w:t>
      </w:r>
      <w:bookmarkEnd w:id="3"/>
    </w:p>
    <w:p w14:paraId="17B8830E" w14:textId="77777777" w:rsidR="00DE0A1D" w:rsidRPr="00CF7C53" w:rsidRDefault="00A7604B" w:rsidP="00DE0A1D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  <w:noProof/>
        </w:rPr>
        <w:drawing>
          <wp:inline distT="0" distB="0" distL="0" distR="0" wp14:anchorId="0BCB9697" wp14:editId="1C5CD7A7">
            <wp:extent cx="5397500" cy="3467100"/>
            <wp:effectExtent l="0" t="0" r="0" b="0"/>
            <wp:docPr id="2" name="그림 1" descr="도표, 텍스트, 스크린샷, 디자인이(가) 표시된 사진&#13;&#13;&#10;&#13;&#13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도표, 텍스트, 스크린샷, 디자인이(가) 표시된 사진&#13;&#13;&#10;&#13;&#13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7433" w14:textId="77777777" w:rsidR="00DE0A1D" w:rsidRPr="00CF7C53" w:rsidRDefault="00DE0A1D" w:rsidP="00DE0A1D">
      <w:pPr>
        <w:pStyle w:val="2"/>
        <w:spacing w:before="360" w:after="360"/>
        <w:rPr>
          <w:rFonts w:asciiTheme="minorEastAsia" w:eastAsiaTheme="minorEastAsia" w:hAnsiTheme="minorEastAsia"/>
        </w:rPr>
      </w:pPr>
      <w:bookmarkStart w:id="4" w:name="_Toc193999832"/>
      <w:r w:rsidRPr="00CF7C53">
        <w:rPr>
          <w:rFonts w:asciiTheme="minorEastAsia" w:eastAsiaTheme="minorEastAsia" w:hAnsiTheme="minorEastAsia" w:hint="eastAsia"/>
        </w:rPr>
        <w:t>아이디어 발산 결과</w:t>
      </w:r>
      <w:bookmarkEnd w:id="4"/>
    </w:p>
    <w:p w14:paraId="39DE8046" w14:textId="77777777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5" w:name="_Toc193999833"/>
      <w:r w:rsidRPr="00CF7C53">
        <w:rPr>
          <w:rFonts w:asciiTheme="minorEastAsia" w:eastAsiaTheme="minorEastAsia" w:hAnsiTheme="minorEastAsia" w:hint="eastAsia"/>
        </w:rPr>
        <w:t>민감정보 보호기능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2073"/>
        <w:gridCol w:w="5617"/>
      </w:tblGrid>
      <w:tr w:rsidR="009A5723" w:rsidRPr="00CF7C53" w14:paraId="754BE68B" w14:textId="77777777">
        <w:tc>
          <w:tcPr>
            <w:tcW w:w="817" w:type="dxa"/>
            <w:shd w:val="clear" w:color="auto" w:fill="BFBFBF"/>
            <w:hideMark/>
          </w:tcPr>
          <w:p w14:paraId="27EBDCAA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BFBFBF"/>
            <w:hideMark/>
          </w:tcPr>
          <w:p w14:paraId="1E7D3A6E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proofErr w:type="spellStart"/>
            <w:r w:rsidRPr="00CF7C53">
              <w:rPr>
                <w:rFonts w:asciiTheme="minorEastAsia" w:eastAsiaTheme="minorEastAsia" w:hAnsiTheme="minorEastAsia"/>
                <w:b/>
                <w:bCs/>
              </w:rPr>
              <w:t>기능명</w:t>
            </w:r>
            <w:proofErr w:type="spellEnd"/>
          </w:p>
        </w:tc>
        <w:tc>
          <w:tcPr>
            <w:tcW w:w="5777" w:type="dxa"/>
            <w:shd w:val="clear" w:color="auto" w:fill="BFBFBF"/>
            <w:hideMark/>
          </w:tcPr>
          <w:p w14:paraId="45374B2D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설명</w:t>
            </w:r>
          </w:p>
        </w:tc>
      </w:tr>
      <w:tr w:rsidR="009A5723" w:rsidRPr="00CF7C53" w14:paraId="21E90D4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7BD86398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2126" w:type="dxa"/>
            <w:shd w:val="clear" w:color="auto" w:fill="auto"/>
            <w:hideMark/>
          </w:tcPr>
          <w:p w14:paraId="3771BD39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사용자 지정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마스킹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영역 설정</w:t>
            </w:r>
          </w:p>
        </w:tc>
        <w:tc>
          <w:tcPr>
            <w:tcW w:w="5777" w:type="dxa"/>
            <w:shd w:val="clear" w:color="auto" w:fill="auto"/>
            <w:hideMark/>
          </w:tcPr>
          <w:p w14:paraId="2175090D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사용자가 민감 정보가 있는 화면 영역을 직접 지정하여 자동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CF7C53" w14:paraId="15DCA13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4AFBA5C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2126" w:type="dxa"/>
            <w:shd w:val="clear" w:color="auto" w:fill="auto"/>
            <w:hideMark/>
          </w:tcPr>
          <w:p w14:paraId="648D132B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AI 기반 실시간 경고</w:t>
            </w:r>
          </w:p>
        </w:tc>
        <w:tc>
          <w:tcPr>
            <w:tcW w:w="5777" w:type="dxa"/>
            <w:shd w:val="clear" w:color="auto" w:fill="auto"/>
            <w:hideMark/>
          </w:tcPr>
          <w:p w14:paraId="132537DC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AI가 화면 내 개인정보(주민번호 등) 탐지 시 실시간 팝업 경고 표시</w:t>
            </w:r>
          </w:p>
        </w:tc>
      </w:tr>
      <w:tr w:rsidR="009A5723" w:rsidRPr="00CF7C53" w14:paraId="06D12584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C2211A6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3</w:t>
            </w:r>
          </w:p>
        </w:tc>
        <w:tc>
          <w:tcPr>
            <w:tcW w:w="2126" w:type="dxa"/>
            <w:shd w:val="clear" w:color="auto" w:fill="auto"/>
            <w:hideMark/>
          </w:tcPr>
          <w:p w14:paraId="520BF681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중 자동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FFC8D9A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공유 중 AI가 민감 정보 실시간 인식 후 자동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CF7C53" w14:paraId="7CA18A85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098E0E4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2126" w:type="dxa"/>
            <w:shd w:val="clear" w:color="auto" w:fill="auto"/>
            <w:hideMark/>
          </w:tcPr>
          <w:p w14:paraId="23F85D8D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문서 내 개인정보 키워드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0A29B215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문서 열람/작성 시 이름, 주소 등 키워드 자동 흐림 처리</w:t>
            </w:r>
          </w:p>
        </w:tc>
      </w:tr>
      <w:tr w:rsidR="009A5723" w:rsidRPr="00CF7C53" w14:paraId="5349E829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C4C07AD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5</w:t>
            </w:r>
          </w:p>
        </w:tc>
        <w:tc>
          <w:tcPr>
            <w:tcW w:w="2126" w:type="dxa"/>
            <w:shd w:val="clear" w:color="auto" w:fill="auto"/>
            <w:hideMark/>
          </w:tcPr>
          <w:p w14:paraId="6BCF5F52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음성 기반 민감 정보 탐지</w:t>
            </w:r>
          </w:p>
        </w:tc>
        <w:tc>
          <w:tcPr>
            <w:tcW w:w="5777" w:type="dxa"/>
            <w:shd w:val="clear" w:color="auto" w:fill="auto"/>
            <w:hideMark/>
          </w:tcPr>
          <w:p w14:paraId="0D88C713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회의 중 개인정보 언급 시 음성 인식 후 자동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음소거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CF7C53" w14:paraId="56A19E8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55C58F1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2126" w:type="dxa"/>
            <w:shd w:val="clear" w:color="auto" w:fill="auto"/>
            <w:hideMark/>
          </w:tcPr>
          <w:p w14:paraId="52CCEC8B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이미지 내 텍스트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lastRenderedPageBreak/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  <w:tc>
          <w:tcPr>
            <w:tcW w:w="5777" w:type="dxa"/>
            <w:shd w:val="clear" w:color="auto" w:fill="auto"/>
            <w:hideMark/>
          </w:tcPr>
          <w:p w14:paraId="1A9B65EB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lastRenderedPageBreak/>
              <w:t xml:space="preserve">OCR로 이미지 속 신분증 등 민감 텍스트 인식 후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</w:t>
            </w:r>
            <w:r w:rsidRPr="00CF7C53">
              <w:rPr>
                <w:rFonts w:asciiTheme="minorEastAsia" w:eastAsiaTheme="minorEastAsia" w:hAnsiTheme="minorEastAsia"/>
              </w:rPr>
              <w:lastRenderedPageBreak/>
              <w:t>처리</w:t>
            </w:r>
          </w:p>
        </w:tc>
      </w:tr>
      <w:tr w:rsidR="009A5723" w:rsidRPr="00CF7C53" w14:paraId="0E372325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14C20DA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lastRenderedPageBreak/>
              <w:t>7</w:t>
            </w:r>
          </w:p>
        </w:tc>
        <w:tc>
          <w:tcPr>
            <w:tcW w:w="2126" w:type="dxa"/>
            <w:shd w:val="clear" w:color="auto" w:fill="auto"/>
            <w:hideMark/>
          </w:tcPr>
          <w:p w14:paraId="30950351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패턴 기반 정보 감지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5FAD1623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이메일, 주민번호, 전화번호 등 정규 표현식으로 실시간 감지 및 차단</w:t>
            </w:r>
          </w:p>
        </w:tc>
      </w:tr>
      <w:tr w:rsidR="009A5723" w:rsidRPr="00CF7C53" w14:paraId="27B1107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744C0187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8</w:t>
            </w:r>
          </w:p>
        </w:tc>
        <w:tc>
          <w:tcPr>
            <w:tcW w:w="2126" w:type="dxa"/>
            <w:shd w:val="clear" w:color="auto" w:fill="auto"/>
            <w:hideMark/>
          </w:tcPr>
          <w:p w14:paraId="22E39600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클립보드 복사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0FFE3E84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클립보드에 민감 정보 복사 시 차단 또는 경고 알림</w:t>
            </w:r>
          </w:p>
        </w:tc>
      </w:tr>
      <w:tr w:rsidR="009A5723" w:rsidRPr="00CF7C53" w14:paraId="2872D4BF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ED270A3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9</w:t>
            </w:r>
          </w:p>
        </w:tc>
        <w:tc>
          <w:tcPr>
            <w:tcW w:w="2126" w:type="dxa"/>
            <w:shd w:val="clear" w:color="auto" w:fill="auto"/>
            <w:hideMark/>
          </w:tcPr>
          <w:p w14:paraId="7A380643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사용자 맞춤 민감 정보 등록</w:t>
            </w:r>
          </w:p>
        </w:tc>
        <w:tc>
          <w:tcPr>
            <w:tcW w:w="5777" w:type="dxa"/>
            <w:shd w:val="clear" w:color="auto" w:fill="auto"/>
            <w:hideMark/>
          </w:tcPr>
          <w:p w14:paraId="52552B81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사용자가 본인 정보 등록 시 해당 정보 탐지 후 보호 적용</w:t>
            </w:r>
          </w:p>
        </w:tc>
      </w:tr>
    </w:tbl>
    <w:p w14:paraId="585877E8" w14:textId="77777777" w:rsidR="00DE0A1D" w:rsidRPr="00CF7C53" w:rsidRDefault="00DE0A1D" w:rsidP="00DE0A1D">
      <w:pPr>
        <w:rPr>
          <w:rFonts w:asciiTheme="minorEastAsia" w:eastAsiaTheme="minorEastAsia" w:hAnsiTheme="minorEastAsia"/>
        </w:rPr>
      </w:pPr>
    </w:p>
    <w:p w14:paraId="54FCD4EC" w14:textId="77777777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6" w:name="_Toc193999834"/>
      <w:r w:rsidRPr="00CF7C53">
        <w:rPr>
          <w:rFonts w:asciiTheme="minorEastAsia" w:eastAsiaTheme="minorEastAsia" w:hAnsiTheme="minorEastAsia"/>
        </w:rPr>
        <w:t>프로그램 권한 설정 및 보호 기능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769"/>
        <w:gridCol w:w="5908"/>
      </w:tblGrid>
      <w:tr w:rsidR="009A5723" w:rsidRPr="00CF7C53" w14:paraId="664E0458" w14:textId="77777777">
        <w:tc>
          <w:tcPr>
            <w:tcW w:w="817" w:type="dxa"/>
            <w:shd w:val="clear" w:color="auto" w:fill="BFBFBF"/>
            <w:hideMark/>
          </w:tcPr>
          <w:p w14:paraId="0281532E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번호</w:t>
            </w:r>
          </w:p>
        </w:tc>
        <w:tc>
          <w:tcPr>
            <w:tcW w:w="1769" w:type="dxa"/>
            <w:shd w:val="clear" w:color="auto" w:fill="BFBFBF"/>
            <w:hideMark/>
          </w:tcPr>
          <w:p w14:paraId="3660BF56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proofErr w:type="spellStart"/>
            <w:r w:rsidRPr="00CF7C53">
              <w:rPr>
                <w:rFonts w:asciiTheme="minorEastAsia" w:eastAsiaTheme="minorEastAsia" w:hAnsiTheme="minorEastAsia"/>
                <w:b/>
                <w:bCs/>
              </w:rPr>
              <w:t>기능명</w:t>
            </w:r>
            <w:proofErr w:type="spellEnd"/>
          </w:p>
        </w:tc>
        <w:tc>
          <w:tcPr>
            <w:tcW w:w="0" w:type="auto"/>
            <w:shd w:val="clear" w:color="auto" w:fill="BFBFBF"/>
            <w:hideMark/>
          </w:tcPr>
          <w:p w14:paraId="389925DB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설명</w:t>
            </w:r>
          </w:p>
        </w:tc>
      </w:tr>
      <w:tr w:rsidR="009A5723" w:rsidRPr="00CF7C53" w14:paraId="13987A87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A09903D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1769" w:type="dxa"/>
            <w:shd w:val="clear" w:color="auto" w:fill="auto"/>
            <w:hideMark/>
          </w:tcPr>
          <w:p w14:paraId="3BEF600F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전 미리보기</w:t>
            </w:r>
          </w:p>
        </w:tc>
        <w:tc>
          <w:tcPr>
            <w:tcW w:w="0" w:type="auto"/>
            <w:shd w:val="clear" w:color="auto" w:fill="auto"/>
            <w:hideMark/>
          </w:tcPr>
          <w:p w14:paraId="6944E881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전 미리보기 및 민감 영역 편집/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 가능</w:t>
            </w:r>
          </w:p>
        </w:tc>
      </w:tr>
      <w:tr w:rsidR="009A5723" w:rsidRPr="00CF7C53" w14:paraId="5A1A8B7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BA14277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1769" w:type="dxa"/>
            <w:shd w:val="clear" w:color="auto" w:fill="auto"/>
            <w:hideMark/>
          </w:tcPr>
          <w:p w14:paraId="547FBCA0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외부 녹화/캡처 방지</w:t>
            </w:r>
          </w:p>
        </w:tc>
        <w:tc>
          <w:tcPr>
            <w:tcW w:w="0" w:type="auto"/>
            <w:shd w:val="clear" w:color="auto" w:fill="auto"/>
            <w:hideMark/>
          </w:tcPr>
          <w:p w14:paraId="43742775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승인되지 않은 프로그램의 화면 녹화 및 캡처 자동 차단</w:t>
            </w:r>
          </w:p>
        </w:tc>
      </w:tr>
      <w:tr w:rsidR="009A5723" w:rsidRPr="00CF7C53" w14:paraId="502B1351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7655DE0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3</w:t>
            </w:r>
          </w:p>
        </w:tc>
        <w:tc>
          <w:tcPr>
            <w:tcW w:w="1769" w:type="dxa"/>
            <w:shd w:val="clear" w:color="auto" w:fill="auto"/>
            <w:hideMark/>
          </w:tcPr>
          <w:p w14:paraId="16CF27B4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자동 워터마크 삽입</w:t>
            </w:r>
          </w:p>
        </w:tc>
        <w:tc>
          <w:tcPr>
            <w:tcW w:w="0" w:type="auto"/>
            <w:shd w:val="clear" w:color="auto" w:fill="auto"/>
            <w:hideMark/>
          </w:tcPr>
          <w:p w14:paraId="2432E940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화면 공유/녹화 시 사용자 ID,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조직명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등 워터마크 삽입</w:t>
            </w:r>
          </w:p>
        </w:tc>
      </w:tr>
      <w:tr w:rsidR="009A5723" w:rsidRPr="00CF7C53" w14:paraId="6A8577D2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F90E6D1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1769" w:type="dxa"/>
            <w:shd w:val="clear" w:color="auto" w:fill="auto"/>
            <w:hideMark/>
          </w:tcPr>
          <w:p w14:paraId="14F391FB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캡처 허용 앱 제한</w:t>
            </w:r>
          </w:p>
        </w:tc>
        <w:tc>
          <w:tcPr>
            <w:tcW w:w="0" w:type="auto"/>
            <w:shd w:val="clear" w:color="auto" w:fill="auto"/>
            <w:hideMark/>
          </w:tcPr>
          <w:p w14:paraId="5F340A8C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사전 승인된 앱에서만 화면 캡처 허용, 그 외는 차단</w:t>
            </w:r>
          </w:p>
        </w:tc>
      </w:tr>
      <w:tr w:rsidR="009A5723" w:rsidRPr="00CF7C53" w14:paraId="2558DA5F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D52A0C3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5</w:t>
            </w:r>
          </w:p>
        </w:tc>
        <w:tc>
          <w:tcPr>
            <w:tcW w:w="1769" w:type="dxa"/>
            <w:shd w:val="clear" w:color="auto" w:fill="auto"/>
            <w:hideMark/>
          </w:tcPr>
          <w:p w14:paraId="05EE1AC8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민감 앱 자동 종료</w:t>
            </w:r>
          </w:p>
        </w:tc>
        <w:tc>
          <w:tcPr>
            <w:tcW w:w="0" w:type="auto"/>
            <w:shd w:val="clear" w:color="auto" w:fill="auto"/>
            <w:hideMark/>
          </w:tcPr>
          <w:p w14:paraId="1A861824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중 메신저·메모장 등 민감 앱이 열려 있으면 종료 또는 경고 표시</w:t>
            </w:r>
          </w:p>
        </w:tc>
      </w:tr>
      <w:tr w:rsidR="009A5723" w:rsidRPr="00CF7C53" w14:paraId="66CDE9F7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CBE3851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1769" w:type="dxa"/>
            <w:shd w:val="clear" w:color="auto" w:fill="auto"/>
            <w:hideMark/>
          </w:tcPr>
          <w:p w14:paraId="0883520C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이력 기록</w:t>
            </w:r>
          </w:p>
        </w:tc>
        <w:tc>
          <w:tcPr>
            <w:tcW w:w="0" w:type="auto"/>
            <w:shd w:val="clear" w:color="auto" w:fill="auto"/>
            <w:hideMark/>
          </w:tcPr>
          <w:p w14:paraId="30EF48F0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시도 시 앱, 시간 등 로그 기록 및 관리자 알림</w:t>
            </w:r>
          </w:p>
        </w:tc>
      </w:tr>
    </w:tbl>
    <w:p w14:paraId="04958D37" w14:textId="77777777" w:rsidR="00DE0A1D" w:rsidRPr="00CF7C53" w:rsidRDefault="00DE0A1D" w:rsidP="0030185B">
      <w:pPr>
        <w:rPr>
          <w:rFonts w:asciiTheme="minorEastAsia" w:eastAsiaTheme="minorEastAsia" w:hAnsiTheme="minorEastAsia"/>
        </w:rPr>
      </w:pPr>
    </w:p>
    <w:p w14:paraId="78571A58" w14:textId="77777777" w:rsidR="008D5086" w:rsidRPr="00CF7C53" w:rsidRDefault="00DE0A1D" w:rsidP="0030185B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br w:type="page"/>
      </w:r>
    </w:p>
    <w:p w14:paraId="409A97FB" w14:textId="77777777" w:rsidR="001A0925" w:rsidRPr="00CF7C53" w:rsidRDefault="00797531" w:rsidP="00043AD2">
      <w:pPr>
        <w:pStyle w:val="10"/>
        <w:spacing w:before="540" w:after="360"/>
        <w:rPr>
          <w:rFonts w:asciiTheme="minorEastAsia" w:eastAsiaTheme="minorEastAsia" w:hAnsiTheme="minorEastAsia"/>
        </w:rPr>
      </w:pPr>
      <w:bookmarkStart w:id="7" w:name="_Toc193999835"/>
      <w:r w:rsidRPr="00CF7C53">
        <w:rPr>
          <w:rFonts w:asciiTheme="minorEastAsia" w:eastAsiaTheme="minorEastAsia" w:hAnsiTheme="minorEastAsia" w:hint="eastAsia"/>
        </w:rPr>
        <w:lastRenderedPageBreak/>
        <w:t>아이디어 수렴</w:t>
      </w:r>
      <w:bookmarkEnd w:id="7"/>
    </w:p>
    <w:tbl>
      <w:tblPr>
        <w:tblpPr w:leftFromText="142" w:rightFromText="142" w:vertAnchor="text" w:horzAnchor="margin" w:tblpY="216"/>
        <w:tblW w:w="8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0"/>
        <w:gridCol w:w="6585"/>
      </w:tblGrid>
      <w:tr w:rsidR="009A5723" w:rsidRPr="00CF7C53" w14:paraId="4FE494C6" w14:textId="77777777">
        <w:tc>
          <w:tcPr>
            <w:tcW w:w="2130" w:type="dxa"/>
            <w:tcBorders>
              <w:bottom w:val="nil"/>
            </w:tcBorders>
            <w:shd w:val="clear" w:color="auto" w:fill="BFBFBF"/>
          </w:tcPr>
          <w:p w14:paraId="05C55553" w14:textId="77777777" w:rsidR="00DE0A1D" w:rsidRPr="00CF7C53" w:rsidRDefault="00DE0A1D" w:rsidP="00DE0A1D">
            <w:pPr>
              <w:jc w:val="center"/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아이디어 그룹</w:t>
            </w:r>
          </w:p>
        </w:tc>
        <w:tc>
          <w:tcPr>
            <w:tcW w:w="6585" w:type="dxa"/>
            <w:tcBorders>
              <w:bottom w:val="nil"/>
            </w:tcBorders>
            <w:shd w:val="clear" w:color="auto" w:fill="BFBFBF"/>
          </w:tcPr>
          <w:p w14:paraId="7E66FC28" w14:textId="77777777" w:rsidR="00DE0A1D" w:rsidRPr="00CF7C53" w:rsidRDefault="00DE0A1D" w:rsidP="00DE0A1D">
            <w:pPr>
              <w:jc w:val="center"/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수렴된 아이디어 목록</w:t>
            </w:r>
          </w:p>
        </w:tc>
      </w:tr>
      <w:tr w:rsidR="00DE0A1D" w:rsidRPr="00CF7C53" w14:paraId="42CC2C35" w14:textId="77777777" w:rsidTr="00DE0A1D">
        <w:trPr>
          <w:trHeight w:val="1590"/>
        </w:trPr>
        <w:tc>
          <w:tcPr>
            <w:tcW w:w="2130" w:type="dxa"/>
            <w:tcBorders>
              <w:top w:val="nil"/>
            </w:tcBorders>
            <w:shd w:val="clear" w:color="auto" w:fill="auto"/>
          </w:tcPr>
          <w:p w14:paraId="0F2C4EB8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민감 정보 보호</w:t>
            </w:r>
          </w:p>
        </w:tc>
        <w:tc>
          <w:tcPr>
            <w:tcW w:w="6585" w:type="dxa"/>
            <w:tcBorders>
              <w:top w:val="nil"/>
            </w:tcBorders>
            <w:shd w:val="clear" w:color="auto" w:fill="auto"/>
          </w:tcPr>
          <w:p w14:paraId="31D493B4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 xml:space="preserve">1. 사용자 지정 </w:t>
            </w:r>
            <w:proofErr w:type="spellStart"/>
            <w:r w:rsidRPr="00CF7C53">
              <w:rPr>
                <w:rFonts w:asciiTheme="minorEastAsia" w:eastAsiaTheme="minorEastAsia" w:hAnsiTheme="minorEastAsia" w:cs="맑은 고딕"/>
              </w:rPr>
              <w:t>마스킹</w:t>
            </w:r>
            <w:proofErr w:type="spellEnd"/>
            <w:r w:rsidRPr="00CF7C53">
              <w:rPr>
                <w:rFonts w:asciiTheme="minorEastAsia" w:eastAsiaTheme="minorEastAsia" w:hAnsiTheme="minorEastAsia" w:cs="맑은 고딕"/>
              </w:rPr>
              <w:t xml:space="preserve"> 영역 설정 기능</w:t>
            </w:r>
          </w:p>
          <w:p w14:paraId="43333655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2. AI 기반 실시간 민감 정보 경고 알림</w:t>
            </w:r>
          </w:p>
          <w:p w14:paraId="1EB841D5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3.</w:t>
            </w:r>
            <w:r w:rsidRPr="00CF7C53">
              <w:rPr>
                <w:rFonts w:asciiTheme="minorEastAsia" w:eastAsiaTheme="minorEastAsia" w:hAnsiTheme="minorEastAsia"/>
              </w:rPr>
              <w:t xml:space="preserve"> </w:t>
            </w:r>
            <w:r w:rsidRPr="00CF7C53">
              <w:rPr>
                <w:rFonts w:asciiTheme="minorEastAsia" w:eastAsiaTheme="minorEastAsia" w:hAnsiTheme="minorEastAsia" w:cs="맑은 고딕"/>
              </w:rPr>
              <w:t>화면 공유 중 민감 영역(사용자 관련 이미지) 자동 감지 및 흐림 처리 기능</w:t>
            </w:r>
          </w:p>
          <w:p w14:paraId="1DC251E3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 xml:space="preserve">4. 문서 내 특정 개인정보 키워드(이메일, 주민번호 등) 자동 </w:t>
            </w:r>
            <w:proofErr w:type="spellStart"/>
            <w:r w:rsidRPr="00CF7C53">
              <w:rPr>
                <w:rFonts w:asciiTheme="minorEastAsia" w:eastAsiaTheme="minorEastAsia" w:hAnsiTheme="minorEastAsia" w:cs="맑은 고딕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 w:cs="맑은 고딕"/>
              </w:rPr>
              <w:t xml:space="preserve"> 처리</w:t>
            </w:r>
          </w:p>
        </w:tc>
      </w:tr>
      <w:tr w:rsidR="00DE0A1D" w:rsidRPr="00CF7C53" w14:paraId="7D6D093E" w14:textId="77777777" w:rsidTr="00DE0A1D">
        <w:trPr>
          <w:trHeight w:val="732"/>
        </w:trPr>
        <w:tc>
          <w:tcPr>
            <w:tcW w:w="2130" w:type="dxa"/>
            <w:shd w:val="clear" w:color="auto" w:fill="auto"/>
          </w:tcPr>
          <w:p w14:paraId="2DC8D6AE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프로그램 권한 설정</w:t>
            </w:r>
          </w:p>
        </w:tc>
        <w:tc>
          <w:tcPr>
            <w:tcW w:w="6585" w:type="dxa"/>
            <w:shd w:val="clear" w:color="auto" w:fill="auto"/>
          </w:tcPr>
          <w:p w14:paraId="0CE09A7F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1. 화면 공유 전 미리보기 및 영역 편집 기능</w:t>
            </w:r>
          </w:p>
          <w:p w14:paraId="1F939FFA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2. 외부 프로그램을 통한 화면 녹화 및 캡처 방지 기능</w:t>
            </w:r>
          </w:p>
        </w:tc>
      </w:tr>
      <w:tr w:rsidR="00DE0A1D" w:rsidRPr="00CF7C53" w14:paraId="5688F996" w14:textId="77777777" w:rsidTr="00DE0A1D">
        <w:trPr>
          <w:trHeight w:val="477"/>
        </w:trPr>
        <w:tc>
          <w:tcPr>
            <w:tcW w:w="2130" w:type="dxa"/>
            <w:shd w:val="clear" w:color="auto" w:fill="auto"/>
          </w:tcPr>
          <w:p w14:paraId="5B087E0B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녹화 방지</w:t>
            </w:r>
          </w:p>
        </w:tc>
        <w:tc>
          <w:tcPr>
            <w:tcW w:w="6585" w:type="dxa"/>
            <w:shd w:val="clear" w:color="auto" w:fill="auto"/>
          </w:tcPr>
          <w:p w14:paraId="6FD842D6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1. 화면 공유/녹화 시 자동 워터마크 삽입 기능</w:t>
            </w:r>
          </w:p>
        </w:tc>
      </w:tr>
    </w:tbl>
    <w:p w14:paraId="5FDBD445" w14:textId="77777777" w:rsidR="00DE0A1D" w:rsidRPr="00CF7C53" w:rsidRDefault="00DE0A1D" w:rsidP="00DE0A1D">
      <w:pPr>
        <w:pStyle w:val="10"/>
        <w:numPr>
          <w:ilvl w:val="0"/>
          <w:numId w:val="0"/>
        </w:numPr>
        <w:spacing w:before="540" w:after="360"/>
        <w:rPr>
          <w:rFonts w:asciiTheme="minorEastAsia" w:eastAsiaTheme="minorEastAsia" w:hAnsiTheme="minorEastAsia"/>
        </w:rPr>
      </w:pPr>
    </w:p>
    <w:p w14:paraId="0F6B40AC" w14:textId="77777777" w:rsidR="00A7604B" w:rsidRPr="00CF7C53" w:rsidRDefault="00DE0A1D" w:rsidP="00A7604B">
      <w:pPr>
        <w:pStyle w:val="10"/>
        <w:spacing w:before="54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br w:type="page"/>
      </w:r>
      <w:bookmarkStart w:id="8" w:name="_Toc193999836"/>
      <w:r w:rsidR="00797531" w:rsidRPr="00CF7C53">
        <w:rPr>
          <w:rFonts w:asciiTheme="minorEastAsia" w:eastAsiaTheme="minorEastAsia" w:hAnsiTheme="minorEastAsia" w:hint="eastAsia"/>
        </w:rPr>
        <w:lastRenderedPageBreak/>
        <w:t>페이퍼 프로토타입(</w:t>
      </w:r>
      <w:r w:rsidR="00797531" w:rsidRPr="00CF7C53">
        <w:rPr>
          <w:rFonts w:asciiTheme="minorEastAsia" w:eastAsiaTheme="minorEastAsia" w:hAnsiTheme="minorEastAsia"/>
        </w:rPr>
        <w:t xml:space="preserve">paper prototype) </w:t>
      </w:r>
      <w:r w:rsidR="00797531" w:rsidRPr="00CF7C53">
        <w:rPr>
          <w:rFonts w:asciiTheme="minorEastAsia" w:eastAsiaTheme="minorEastAsia" w:hAnsiTheme="minorEastAsia" w:hint="eastAsia"/>
        </w:rPr>
        <w:t>작성</w:t>
      </w:r>
      <w:bookmarkEnd w:id="8"/>
    </w:p>
    <w:p w14:paraId="209CC5A7" w14:textId="77777777" w:rsidR="00B51283" w:rsidRPr="00CF7C53" w:rsidRDefault="00B51283" w:rsidP="00B5128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로그인 화면</w:t>
      </w:r>
    </w:p>
    <w:p w14:paraId="39574FDD" w14:textId="77777777" w:rsidR="00B51283" w:rsidRPr="00CF7C53" w:rsidRDefault="00B51283" w:rsidP="00B51283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  <w:noProof/>
        </w:rPr>
        <w:drawing>
          <wp:inline distT="0" distB="0" distL="0" distR="0" wp14:anchorId="30C9EF5F" wp14:editId="4DF0D0D9">
            <wp:extent cx="2630443" cy="2646218"/>
            <wp:effectExtent l="0" t="0" r="0" b="0"/>
            <wp:docPr id="1396206239" name="그림 5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6239" name="그림 5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03" cy="266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B3F7" w14:textId="77777777" w:rsidR="00CF7C53" w:rsidRPr="00CF7C53" w:rsidRDefault="00CF7C53" w:rsidP="00B51283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프로그램을 사용하기 위해 로그인을 하는 화면입니다.</w:t>
      </w:r>
    </w:p>
    <w:p w14:paraId="3AC7ED09" w14:textId="77777777" w:rsidR="00CF7C53" w:rsidRPr="00CF7C53" w:rsidRDefault="00CF7C53" w:rsidP="00B51283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사용자가 등록한 아이디와 비밀번호를 통해 로그인합니다.</w:t>
      </w:r>
    </w:p>
    <w:p w14:paraId="22DD5819" w14:textId="77777777" w:rsidR="00B51283" w:rsidRPr="00CF7C53" w:rsidRDefault="00B51283" w:rsidP="00B5128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친구 목록</w:t>
      </w:r>
    </w:p>
    <w:p w14:paraId="20898B27" w14:textId="77777777" w:rsidR="00B51283" w:rsidRPr="00CF7C53" w:rsidRDefault="00B51283" w:rsidP="00B51283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2A88FDA9" wp14:editId="6477F44A">
            <wp:extent cx="3713018" cy="1558734"/>
            <wp:effectExtent l="0" t="0" r="0" b="0"/>
            <wp:docPr id="1766620284" name="그림 2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0284" name="그림 2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61" cy="15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295D" w14:textId="77777777" w:rsidR="00B51283" w:rsidRDefault="00CF7C53" w:rsidP="00B5128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로그인을 하면 사용자가 지원하거나 도움을 받을 친구 목록이 표시됩니다.</w:t>
      </w:r>
    </w:p>
    <w:p w14:paraId="02BBB898" w14:textId="77777777" w:rsidR="00CF7C53" w:rsidRPr="00CF7C53" w:rsidRDefault="00CF7C53" w:rsidP="00B5128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사용자의 </w:t>
      </w:r>
      <w:r w:rsidR="004E422F">
        <w:rPr>
          <w:rFonts w:asciiTheme="minorEastAsia" w:eastAsiaTheme="minorEastAsia" w:hAnsiTheme="minorEastAsia" w:hint="eastAsia"/>
        </w:rPr>
        <w:t xml:space="preserve">정보(이름, </w:t>
      </w:r>
      <w:r>
        <w:rPr>
          <w:rFonts w:asciiTheme="minorEastAsia" w:eastAsiaTheme="minorEastAsia" w:hAnsiTheme="minorEastAsia" w:hint="eastAsia"/>
        </w:rPr>
        <w:t>이메일</w:t>
      </w:r>
      <w:r w:rsidR="004E422F">
        <w:rPr>
          <w:rFonts w:asciiTheme="minorEastAsia" w:eastAsiaTheme="minorEastAsia" w:hAnsiTheme="minorEastAsia" w:hint="eastAsia"/>
        </w:rPr>
        <w:t xml:space="preserve"> 등)</w:t>
      </w:r>
      <w:r>
        <w:rPr>
          <w:rFonts w:asciiTheme="minorEastAsia" w:eastAsiaTheme="minorEastAsia" w:hAnsiTheme="minorEastAsia" w:hint="eastAsia"/>
        </w:rPr>
        <w:t xml:space="preserve">을 보고 </w:t>
      </w:r>
      <w:r w:rsidR="004E422F">
        <w:rPr>
          <w:rFonts w:asciiTheme="minorEastAsia" w:eastAsiaTheme="minorEastAsia" w:hAnsiTheme="minorEastAsia" w:hint="eastAsia"/>
        </w:rPr>
        <w:t>상대방을 선택하여 실시간 지원 대상을 선택합니다.</w:t>
      </w:r>
    </w:p>
    <w:p w14:paraId="76A55098" w14:textId="77777777" w:rsidR="00B51283" w:rsidRPr="00CF7C53" w:rsidRDefault="00B51283" w:rsidP="00B51283">
      <w:pPr>
        <w:rPr>
          <w:rFonts w:asciiTheme="minorEastAsia" w:eastAsiaTheme="minorEastAsia" w:hAnsiTheme="minorEastAsia"/>
        </w:rPr>
      </w:pPr>
    </w:p>
    <w:p w14:paraId="3F11CBF6" w14:textId="77777777" w:rsidR="00B51283" w:rsidRPr="00CF7C53" w:rsidRDefault="00696686" w:rsidP="00696686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br w:type="page"/>
      </w:r>
      <w:r w:rsidRPr="00CF7C53">
        <w:rPr>
          <w:rFonts w:asciiTheme="minorEastAsia" w:eastAsiaTheme="minorEastAsia" w:hAnsiTheme="minorEastAsia" w:hint="eastAsia"/>
        </w:rPr>
        <w:lastRenderedPageBreak/>
        <w:t>화면 공유 영역 선택</w:t>
      </w:r>
    </w:p>
    <w:p w14:paraId="28CA669F" w14:textId="77777777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8E3A80D" wp14:editId="7EA6B9C1">
            <wp:extent cx="3429000" cy="866121"/>
            <wp:effectExtent l="0" t="0" r="0" b="0"/>
            <wp:docPr id="286557438" name="그림 27" descr="텍스트, 스크린샷, 로고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7438" name="그림 27" descr="텍스트, 스크린샷, 로고, 폰트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752" cy="8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BD3" w14:textId="77777777" w:rsidR="004E422F" w:rsidRDefault="004E422F" w:rsidP="006966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실시간 지원 화면에 들어와서 상대방에게 화면을 공유하기 위해 화면 공유를 하면 아래와 같이 공유하고 싶은 화면을 선택할 수 있습니다.</w:t>
      </w:r>
    </w:p>
    <w:p w14:paraId="7765743A" w14:textId="77777777" w:rsidR="004E422F" w:rsidRPr="00CF7C53" w:rsidRDefault="004E422F" w:rsidP="00696686">
      <w:pPr>
        <w:rPr>
          <w:rFonts w:asciiTheme="minorEastAsia" w:eastAsiaTheme="minorEastAsia" w:hAnsiTheme="minorEastAsia"/>
        </w:rPr>
      </w:pPr>
    </w:p>
    <w:p w14:paraId="0A28C88A" w14:textId="77777777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B4E9EEB" wp14:editId="42337F87">
            <wp:extent cx="2737427" cy="2124210"/>
            <wp:effectExtent l="12700" t="12700" r="19050" b="9525"/>
            <wp:docPr id="1037354958" name="그림 22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54958" name="그림 22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142" cy="2168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4CB04179" wp14:editId="20CC9A39">
            <wp:extent cx="2425378" cy="2134755"/>
            <wp:effectExtent l="12700" t="12700" r="13335" b="12065"/>
            <wp:docPr id="2099800746" name="그림 24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0746" name="그림 24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18" cy="216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20629" w14:textId="77777777" w:rsidR="004E422F" w:rsidRPr="004E422F" w:rsidRDefault="004E422F" w:rsidP="004E422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Windows</w:t>
      </w:r>
      <w:r>
        <w:rPr>
          <w:rFonts w:asciiTheme="minorEastAsia" w:eastAsiaTheme="minorEastAsia" w:hAnsiTheme="minorEastAsia" w:hint="eastAsia"/>
        </w:rPr>
        <w:t xml:space="preserve"> 탭에서 자신이 지원자에게 공유하고 싶은 프로그램을 선택하거나, 브라우저에서 공유하고 싶은 탭을 선택하여 상대방에게 보여주고 싶은 화면을 선택할 수 있습니다.</w:t>
      </w:r>
    </w:p>
    <w:p w14:paraId="37D33D4B" w14:textId="77777777" w:rsidR="004E422F" w:rsidRPr="00CF7C53" w:rsidRDefault="004E422F" w:rsidP="00696686">
      <w:pPr>
        <w:rPr>
          <w:rFonts w:asciiTheme="minorEastAsia" w:eastAsiaTheme="minorEastAsia" w:hAnsiTheme="minorEastAsia"/>
        </w:rPr>
      </w:pPr>
    </w:p>
    <w:p w14:paraId="3DE33D63" w14:textId="77777777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4453952" wp14:editId="4EB4FCF8">
            <wp:extent cx="2626590" cy="2331933"/>
            <wp:effectExtent l="12700" t="12700" r="15240" b="17780"/>
            <wp:docPr id="2002593449" name="그림 26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3449" name="그림 26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3" cy="2372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F7C53"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10598B71" wp14:editId="56471D41">
            <wp:extent cx="2613211" cy="2335645"/>
            <wp:effectExtent l="12700" t="12700" r="15875" b="13970"/>
            <wp:docPr id="794300111" name="그림 15" descr="텍스트, 스크린샷, 번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00111" name="그림 15" descr="텍스트, 스크린샷, 번호, 디자인이(가) 표시된 사진&#10;&#10;AI가 생성한 콘텐츠는 부정확할 수 있습니다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1" t="56025"/>
                    <a:stretch/>
                  </pic:blipFill>
                  <pic:spPr bwMode="auto">
                    <a:xfrm>
                      <a:off x="0" y="0"/>
                      <a:ext cx="2626323" cy="2347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E252" w14:textId="77777777" w:rsidR="004E422F" w:rsidRPr="00CF7C53" w:rsidRDefault="004E422F" w:rsidP="006966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전체 화면을 공유하거나, 영역 선택 버튼을 눌러, 사방으로 </w:t>
      </w:r>
      <w:r w:rsidRPr="004E422F">
        <w:rPr>
          <w:rFonts w:asciiTheme="minorEastAsia" w:eastAsiaTheme="minorEastAsia" w:hAnsiTheme="minorEastAsia" w:hint="eastAsia"/>
          <w:u w:val="single"/>
        </w:rPr>
        <w:t>원하는 영역을 지정하여</w:t>
      </w:r>
      <w:r>
        <w:rPr>
          <w:rFonts w:asciiTheme="minorEastAsia" w:eastAsiaTheme="minorEastAsia" w:hAnsiTheme="minorEastAsia" w:hint="eastAsia"/>
        </w:rPr>
        <w:t xml:space="preserve"> 공유함으로써 사용자의 개인정보를 가릴 수 있습니다.</w:t>
      </w:r>
    </w:p>
    <w:p w14:paraId="70153815" w14:textId="77777777" w:rsidR="00696686" w:rsidRPr="00CF7C53" w:rsidRDefault="00CF7C53" w:rsidP="00CF7C5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lastRenderedPageBreak/>
        <w:t>실시간 지원</w:t>
      </w:r>
    </w:p>
    <w:p w14:paraId="791564BA" w14:textId="77777777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013A3117" wp14:editId="3079F71A">
            <wp:extent cx="5400040" cy="3038475"/>
            <wp:effectExtent l="0" t="0" r="0" b="0"/>
            <wp:docPr id="1220451000" name="그림 29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1000" name="그림 29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160" w14:textId="77777777" w:rsidR="004E422F" w:rsidRDefault="004E422F" w:rsidP="006966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화면 공유가 시작되면, 오른쪽에 상대방과 얼굴을 보며 소통할 수 있습니다.</w:t>
      </w:r>
    </w:p>
    <w:p w14:paraId="026108D2" w14:textId="77777777" w:rsidR="004E422F" w:rsidRPr="004E422F" w:rsidRDefault="004E422F" w:rsidP="006966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자신이 공유하는 화면과 화상통화, 채팅을 동시에 진행할 수 있습니다.</w:t>
      </w:r>
    </w:p>
    <w:p w14:paraId="5F9C04B4" w14:textId="77777777" w:rsidR="00696686" w:rsidRPr="00CF7C53" w:rsidRDefault="004E422F" w:rsidP="00696686">
      <w:pPr>
        <w:pStyle w:val="2"/>
        <w:spacing w:before="360" w:after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채팅</w:t>
      </w:r>
    </w:p>
    <w:p w14:paraId="7F6D51DE" w14:textId="77777777" w:rsidR="00797531" w:rsidRDefault="00696686" w:rsidP="00F106F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52097FAE" wp14:editId="51741661">
            <wp:extent cx="1743638" cy="2554356"/>
            <wp:effectExtent l="0" t="0" r="0" b="0"/>
            <wp:docPr id="2082447682" name="그림 16" descr="텍스트, 스크린샷, 소프트웨어, 운영 체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7682" name="그림 16" descr="텍스트, 스크린샷, 소프트웨어, 운영 체제이(가) 표시된 사진&#10;&#10;AI가 생성한 콘텐츠는 부정확할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52" cy="25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B8BF" w14:textId="77777777" w:rsidR="004E422F" w:rsidRPr="00CF7C53" w:rsidRDefault="004E422F" w:rsidP="00F106F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채팅에서 상대방과 메시지를 실시간으로 주고받을 수 있습니다.</w:t>
      </w:r>
    </w:p>
    <w:sectPr w:rsidR="004E422F" w:rsidRPr="00CF7C53" w:rsidSect="000659A9">
      <w:headerReference w:type="default" r:id="rId21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DF6F0" w14:textId="77777777" w:rsidR="00115C9B" w:rsidRDefault="00115C9B">
      <w:r>
        <w:separator/>
      </w:r>
    </w:p>
  </w:endnote>
  <w:endnote w:type="continuationSeparator" w:id="0">
    <w:p w14:paraId="3612A797" w14:textId="77777777" w:rsidR="00115C9B" w:rsidRDefault="00115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224AC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797531">
      <w:rPr>
        <w:rStyle w:val="a6"/>
        <w:rFonts w:ascii="Arial" w:hAnsi="Arial" w:cs="Arial"/>
        <w:noProof/>
      </w:rPr>
      <w:t>2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19493" w14:textId="77777777" w:rsidR="00115C9B" w:rsidRDefault="00115C9B">
      <w:r>
        <w:separator/>
      </w:r>
    </w:p>
  </w:footnote>
  <w:footnote w:type="continuationSeparator" w:id="0">
    <w:p w14:paraId="6929EF3F" w14:textId="77777777" w:rsidR="00115C9B" w:rsidRDefault="00115C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2FE6E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832"/>
      <w:gridCol w:w="1144"/>
      <w:gridCol w:w="4528"/>
    </w:tblGrid>
    <w:tr w:rsidR="008C102A" w14:paraId="21027510" w14:textId="77777777" w:rsidTr="008D354C">
      <w:tc>
        <w:tcPr>
          <w:tcW w:w="2900" w:type="dxa"/>
          <w:shd w:val="clear" w:color="auto" w:fill="auto"/>
        </w:tcPr>
        <w:p w14:paraId="07DB7831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099EAC92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274F1C6E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7651BD20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2270D08"/>
    <w:multiLevelType w:val="multilevel"/>
    <w:tmpl w:val="2AD8072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5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1FB5132D"/>
    <w:multiLevelType w:val="hybridMultilevel"/>
    <w:tmpl w:val="D07CA4A0"/>
    <w:lvl w:ilvl="0" w:tplc="BE26648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1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3" w15:restartNumberingAfterBreak="0">
    <w:nsid w:val="45C134F4"/>
    <w:multiLevelType w:val="hybridMultilevel"/>
    <w:tmpl w:val="2078FBAE"/>
    <w:lvl w:ilvl="0" w:tplc="E52089E8">
      <w:start w:val="1"/>
      <w:numFmt w:val="decimal"/>
      <w:suff w:val="space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4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50952900"/>
    <w:multiLevelType w:val="hybridMultilevel"/>
    <w:tmpl w:val="31B0A5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8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9" w15:restartNumberingAfterBreak="0">
    <w:nsid w:val="5A106062"/>
    <w:multiLevelType w:val="hybridMultilevel"/>
    <w:tmpl w:val="2924D186"/>
    <w:lvl w:ilvl="0" w:tplc="A656D3DE">
      <w:start w:val="1"/>
      <w:numFmt w:val="bullet"/>
      <w:lvlText w:val=""/>
      <w:lvlJc w:val="left"/>
      <w:pPr>
        <w:ind w:left="567" w:hanging="28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1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2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3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7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8" w15:restartNumberingAfterBreak="0">
    <w:nsid w:val="7C0C2C6B"/>
    <w:multiLevelType w:val="hybridMultilevel"/>
    <w:tmpl w:val="800A84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 w16cid:durableId="1391078447">
    <w:abstractNumId w:val="26"/>
  </w:num>
  <w:num w:numId="2" w16cid:durableId="543637009">
    <w:abstractNumId w:val="5"/>
  </w:num>
  <w:num w:numId="3" w16cid:durableId="698824812">
    <w:abstractNumId w:val="21"/>
  </w:num>
  <w:num w:numId="4" w16cid:durableId="1010258981">
    <w:abstractNumId w:val="11"/>
  </w:num>
  <w:num w:numId="5" w16cid:durableId="1700735975">
    <w:abstractNumId w:val="14"/>
  </w:num>
  <w:num w:numId="6" w16cid:durableId="1784418459">
    <w:abstractNumId w:val="15"/>
  </w:num>
  <w:num w:numId="7" w16cid:durableId="1020856318">
    <w:abstractNumId w:val="7"/>
  </w:num>
  <w:num w:numId="8" w16cid:durableId="1807311736">
    <w:abstractNumId w:val="23"/>
  </w:num>
  <w:num w:numId="9" w16cid:durableId="1838761615">
    <w:abstractNumId w:val="29"/>
  </w:num>
  <w:num w:numId="10" w16cid:durableId="1251886124">
    <w:abstractNumId w:val="25"/>
  </w:num>
  <w:num w:numId="11" w16cid:durableId="224681841">
    <w:abstractNumId w:val="20"/>
  </w:num>
  <w:num w:numId="12" w16cid:durableId="135608675">
    <w:abstractNumId w:val="18"/>
  </w:num>
  <w:num w:numId="13" w16cid:durableId="77751836">
    <w:abstractNumId w:val="25"/>
    <w:lvlOverride w:ilvl="0">
      <w:startOverride w:val="1"/>
    </w:lvlOverride>
  </w:num>
  <w:num w:numId="14" w16cid:durableId="1491411921">
    <w:abstractNumId w:val="12"/>
  </w:num>
  <w:num w:numId="15" w16cid:durableId="241721764">
    <w:abstractNumId w:val="24"/>
  </w:num>
  <w:num w:numId="16" w16cid:durableId="1223058235">
    <w:abstractNumId w:val="25"/>
    <w:lvlOverride w:ilvl="0">
      <w:startOverride w:val="1"/>
    </w:lvlOverride>
  </w:num>
  <w:num w:numId="17" w16cid:durableId="1523744685">
    <w:abstractNumId w:val="25"/>
    <w:lvlOverride w:ilvl="0">
      <w:startOverride w:val="1"/>
    </w:lvlOverride>
  </w:num>
  <w:num w:numId="18" w16cid:durableId="1543398386">
    <w:abstractNumId w:val="10"/>
  </w:num>
  <w:num w:numId="19" w16cid:durableId="553196055">
    <w:abstractNumId w:val="4"/>
  </w:num>
  <w:num w:numId="20" w16cid:durableId="714887910">
    <w:abstractNumId w:val="27"/>
  </w:num>
  <w:num w:numId="21" w16cid:durableId="60686376">
    <w:abstractNumId w:val="25"/>
    <w:lvlOverride w:ilvl="0">
      <w:startOverride w:val="1"/>
    </w:lvlOverride>
  </w:num>
  <w:num w:numId="22" w16cid:durableId="84037105">
    <w:abstractNumId w:val="8"/>
  </w:num>
  <w:num w:numId="23" w16cid:durableId="1405182425">
    <w:abstractNumId w:val="22"/>
  </w:num>
  <w:num w:numId="24" w16cid:durableId="2087534318">
    <w:abstractNumId w:val="25"/>
    <w:lvlOverride w:ilvl="0">
      <w:startOverride w:val="1"/>
    </w:lvlOverride>
  </w:num>
  <w:num w:numId="25" w16cid:durableId="952640276">
    <w:abstractNumId w:val="9"/>
  </w:num>
  <w:num w:numId="26" w16cid:durableId="129174511">
    <w:abstractNumId w:val="2"/>
  </w:num>
  <w:num w:numId="27" w16cid:durableId="2079135679">
    <w:abstractNumId w:val="17"/>
  </w:num>
  <w:num w:numId="28" w16cid:durableId="1473981784">
    <w:abstractNumId w:val="0"/>
  </w:num>
  <w:num w:numId="29" w16cid:durableId="1509632470">
    <w:abstractNumId w:val="1"/>
  </w:num>
  <w:num w:numId="30" w16cid:durableId="515653358">
    <w:abstractNumId w:val="16"/>
  </w:num>
  <w:num w:numId="31" w16cid:durableId="1014455014">
    <w:abstractNumId w:val="3"/>
  </w:num>
  <w:num w:numId="32" w16cid:durableId="1591700361">
    <w:abstractNumId w:val="28"/>
  </w:num>
  <w:num w:numId="33" w16cid:durableId="701369668">
    <w:abstractNumId w:val="13"/>
  </w:num>
  <w:num w:numId="34" w16cid:durableId="1263143105">
    <w:abstractNumId w:val="19"/>
  </w:num>
  <w:num w:numId="35" w16cid:durableId="60315523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embedSystemFonts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9BA"/>
    <w:rsid w:val="00006A51"/>
    <w:rsid w:val="000165E7"/>
    <w:rsid w:val="00032A93"/>
    <w:rsid w:val="0003526C"/>
    <w:rsid w:val="00035322"/>
    <w:rsid w:val="00041E74"/>
    <w:rsid w:val="00043AD2"/>
    <w:rsid w:val="00045FD2"/>
    <w:rsid w:val="0005384E"/>
    <w:rsid w:val="0005698C"/>
    <w:rsid w:val="000659A9"/>
    <w:rsid w:val="000B2EA4"/>
    <w:rsid w:val="000F609E"/>
    <w:rsid w:val="00101807"/>
    <w:rsid w:val="00102ED9"/>
    <w:rsid w:val="001156B5"/>
    <w:rsid w:val="00115C9B"/>
    <w:rsid w:val="0015265C"/>
    <w:rsid w:val="00156559"/>
    <w:rsid w:val="0017605B"/>
    <w:rsid w:val="001A0925"/>
    <w:rsid w:val="001B1EE6"/>
    <w:rsid w:val="001C25B6"/>
    <w:rsid w:val="001C6CAE"/>
    <w:rsid w:val="001E19BE"/>
    <w:rsid w:val="002101FE"/>
    <w:rsid w:val="002169B3"/>
    <w:rsid w:val="00260607"/>
    <w:rsid w:val="00292EC9"/>
    <w:rsid w:val="002939E8"/>
    <w:rsid w:val="002979AF"/>
    <w:rsid w:val="002A410B"/>
    <w:rsid w:val="002A79BA"/>
    <w:rsid w:val="002B5DB2"/>
    <w:rsid w:val="002C78ED"/>
    <w:rsid w:val="002D00E7"/>
    <w:rsid w:val="002F39C6"/>
    <w:rsid w:val="0030185B"/>
    <w:rsid w:val="003032B5"/>
    <w:rsid w:val="00324A32"/>
    <w:rsid w:val="00332AC9"/>
    <w:rsid w:val="003B75E6"/>
    <w:rsid w:val="003C36C6"/>
    <w:rsid w:val="003E74F7"/>
    <w:rsid w:val="003F41A3"/>
    <w:rsid w:val="003F7024"/>
    <w:rsid w:val="00426862"/>
    <w:rsid w:val="00437614"/>
    <w:rsid w:val="0044728D"/>
    <w:rsid w:val="004E422F"/>
    <w:rsid w:val="004E5A83"/>
    <w:rsid w:val="004E6BBA"/>
    <w:rsid w:val="005103A8"/>
    <w:rsid w:val="00530406"/>
    <w:rsid w:val="00551AE4"/>
    <w:rsid w:val="005773C3"/>
    <w:rsid w:val="00580E51"/>
    <w:rsid w:val="005908A8"/>
    <w:rsid w:val="0059471D"/>
    <w:rsid w:val="005B5947"/>
    <w:rsid w:val="005E0F0B"/>
    <w:rsid w:val="005E3C09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935C2"/>
    <w:rsid w:val="00696686"/>
    <w:rsid w:val="006B1C3A"/>
    <w:rsid w:val="006C7B6A"/>
    <w:rsid w:val="006D5CF6"/>
    <w:rsid w:val="006F74F7"/>
    <w:rsid w:val="00702BFC"/>
    <w:rsid w:val="00730E56"/>
    <w:rsid w:val="00744028"/>
    <w:rsid w:val="0075031C"/>
    <w:rsid w:val="00757923"/>
    <w:rsid w:val="007618FD"/>
    <w:rsid w:val="007679A3"/>
    <w:rsid w:val="007871AF"/>
    <w:rsid w:val="00797531"/>
    <w:rsid w:val="007A1E8B"/>
    <w:rsid w:val="007A2E29"/>
    <w:rsid w:val="007C6D74"/>
    <w:rsid w:val="007C7C42"/>
    <w:rsid w:val="007D4FBE"/>
    <w:rsid w:val="007D6731"/>
    <w:rsid w:val="007F126E"/>
    <w:rsid w:val="007F19C3"/>
    <w:rsid w:val="007F7114"/>
    <w:rsid w:val="0080230F"/>
    <w:rsid w:val="0081525A"/>
    <w:rsid w:val="00826B10"/>
    <w:rsid w:val="00870EAC"/>
    <w:rsid w:val="008A1DDD"/>
    <w:rsid w:val="008A32D1"/>
    <w:rsid w:val="008A6BE3"/>
    <w:rsid w:val="008C102A"/>
    <w:rsid w:val="008D354C"/>
    <w:rsid w:val="008D5086"/>
    <w:rsid w:val="00923C9D"/>
    <w:rsid w:val="009351F3"/>
    <w:rsid w:val="00945DFE"/>
    <w:rsid w:val="009721AC"/>
    <w:rsid w:val="00974766"/>
    <w:rsid w:val="00995866"/>
    <w:rsid w:val="009A5723"/>
    <w:rsid w:val="009E2ECB"/>
    <w:rsid w:val="00A02CBF"/>
    <w:rsid w:val="00A148C1"/>
    <w:rsid w:val="00A23BF8"/>
    <w:rsid w:val="00A42B08"/>
    <w:rsid w:val="00A55C09"/>
    <w:rsid w:val="00A605BE"/>
    <w:rsid w:val="00A61A80"/>
    <w:rsid w:val="00A73EEC"/>
    <w:rsid w:val="00A7604B"/>
    <w:rsid w:val="00A81EC1"/>
    <w:rsid w:val="00A83DE5"/>
    <w:rsid w:val="00A97C3B"/>
    <w:rsid w:val="00AA73B0"/>
    <w:rsid w:val="00AB611A"/>
    <w:rsid w:val="00AC387C"/>
    <w:rsid w:val="00AC7BCC"/>
    <w:rsid w:val="00AD36BC"/>
    <w:rsid w:val="00AF32FD"/>
    <w:rsid w:val="00AF33D2"/>
    <w:rsid w:val="00B149CE"/>
    <w:rsid w:val="00B37A21"/>
    <w:rsid w:val="00B4033B"/>
    <w:rsid w:val="00B51283"/>
    <w:rsid w:val="00BF0792"/>
    <w:rsid w:val="00C00EC5"/>
    <w:rsid w:val="00C10F2B"/>
    <w:rsid w:val="00C618F7"/>
    <w:rsid w:val="00C73694"/>
    <w:rsid w:val="00C90266"/>
    <w:rsid w:val="00C97AAF"/>
    <w:rsid w:val="00CB01A6"/>
    <w:rsid w:val="00CB414C"/>
    <w:rsid w:val="00CB45B8"/>
    <w:rsid w:val="00CB59B0"/>
    <w:rsid w:val="00CC5E96"/>
    <w:rsid w:val="00CC7696"/>
    <w:rsid w:val="00CF2DB6"/>
    <w:rsid w:val="00CF7C53"/>
    <w:rsid w:val="00D35814"/>
    <w:rsid w:val="00D37C34"/>
    <w:rsid w:val="00D42ACB"/>
    <w:rsid w:val="00D47BEA"/>
    <w:rsid w:val="00D50162"/>
    <w:rsid w:val="00DE0A1D"/>
    <w:rsid w:val="00E11E5B"/>
    <w:rsid w:val="00E13FB1"/>
    <w:rsid w:val="00E40336"/>
    <w:rsid w:val="00E47D4C"/>
    <w:rsid w:val="00E53004"/>
    <w:rsid w:val="00E82099"/>
    <w:rsid w:val="00E831E7"/>
    <w:rsid w:val="00E96850"/>
    <w:rsid w:val="00EA133B"/>
    <w:rsid w:val="00EA38AD"/>
    <w:rsid w:val="00EC248F"/>
    <w:rsid w:val="00EC4CBD"/>
    <w:rsid w:val="00EC53D5"/>
    <w:rsid w:val="00EF6717"/>
    <w:rsid w:val="00F03DEA"/>
    <w:rsid w:val="00F106F6"/>
    <w:rsid w:val="00F15911"/>
    <w:rsid w:val="00F32DA1"/>
    <w:rsid w:val="00F7696F"/>
    <w:rsid w:val="00F9776E"/>
    <w:rsid w:val="00FA52A8"/>
    <w:rsid w:val="00FC65FF"/>
    <w:rsid w:val="00FD33A2"/>
    <w:rsid w:val="00FD7652"/>
    <w:rsid w:val="00FF3A07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B4A795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8">
    <w:name w:val="List Paragraph"/>
    <w:basedOn w:val="a"/>
    <w:uiPriority w:val="34"/>
    <w:qFormat/>
    <w:rsid w:val="008D5086"/>
    <w:pPr>
      <w:ind w:leftChars="400" w:left="800"/>
    </w:pPr>
  </w:style>
  <w:style w:type="character" w:styleId="af9">
    <w:name w:val="Strong"/>
    <w:uiPriority w:val="22"/>
    <w:qFormat/>
    <w:rsid w:val="00DE0A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99038-87DE-40EA-B6D5-11D06224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0</TotalTime>
  <Pages>9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2705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이예인</cp:lastModifiedBy>
  <cp:revision>4</cp:revision>
  <cp:lastPrinted>2025-03-28T03:20:00Z</cp:lastPrinted>
  <dcterms:created xsi:type="dcterms:W3CDTF">2025-03-28T03:20:00Z</dcterms:created>
  <dcterms:modified xsi:type="dcterms:W3CDTF">2025-03-28T08:19:00Z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